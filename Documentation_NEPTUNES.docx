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7209" w:type="dxa"/>
        <w:tblInd w:w="-1138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250"/>
        <w:gridCol w:w="252"/>
        <w:gridCol w:w="9046"/>
        <w:gridCol w:w="7661"/>
      </w:tblGrid>
      <w:tr w:rsidR="00E77B5E" w:rsidRPr="00AE68A8" w:rsidTr="004F683D">
        <w:trPr>
          <w:trHeight w:val="2112"/>
        </w:trPr>
        <w:tc>
          <w:tcPr>
            <w:tcW w:w="250" w:type="dxa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AE68A8" w:rsidRDefault="00E77B5E" w:rsidP="00AE68A8"/>
        </w:tc>
        <w:tc>
          <w:tcPr>
            <w:tcW w:w="252" w:type="dxa"/>
            <w:vMerge w:val="restart"/>
            <w:tcBorders>
              <w:bottom w:val="nil"/>
            </w:tcBorders>
          </w:tcPr>
          <w:p w:rsidR="00E77B5E" w:rsidRPr="00182B22" w:rsidRDefault="00E77B5E" w:rsidP="00AE68A8"/>
        </w:tc>
        <w:tc>
          <w:tcPr>
            <w:tcW w:w="16707" w:type="dxa"/>
            <w:gridSpan w:val="2"/>
            <w:tcBorders>
              <w:bottom w:val="nil"/>
            </w:tcBorders>
          </w:tcPr>
          <w:p w:rsidR="00E77B5E" w:rsidRPr="00182B22" w:rsidRDefault="00107F4A" w:rsidP="004F683D">
            <w:pPr>
              <w:pStyle w:val="Title"/>
              <w:ind w:left="168" w:right="-4344" w:firstLine="3840"/>
            </w:pPr>
            <w:r w:rsidRPr="00182B22">
              <w:t>TEAM NEPTUNES</w:t>
            </w:r>
          </w:p>
        </w:tc>
      </w:tr>
      <w:tr w:rsidR="00E77B5E" w:rsidRPr="00AE68A8" w:rsidTr="004F683D">
        <w:trPr>
          <w:trHeight w:val="884"/>
        </w:trPr>
        <w:tc>
          <w:tcPr>
            <w:tcW w:w="250" w:type="dxa"/>
            <w:vMerge/>
          </w:tcPr>
          <w:p w:rsidR="00E77B5E" w:rsidRPr="00AE68A8" w:rsidRDefault="00E77B5E" w:rsidP="00AE68A8"/>
        </w:tc>
        <w:tc>
          <w:tcPr>
            <w:tcW w:w="252" w:type="dxa"/>
            <w:vMerge/>
          </w:tcPr>
          <w:p w:rsidR="00E77B5E" w:rsidRPr="00182B22" w:rsidRDefault="00E77B5E" w:rsidP="00AE68A8"/>
        </w:tc>
        <w:tc>
          <w:tcPr>
            <w:tcW w:w="9046" w:type="dxa"/>
            <w:vAlign w:val="bottom"/>
          </w:tcPr>
          <w:p w:rsidR="00E77B5E" w:rsidRPr="00182B22" w:rsidRDefault="00107F4A" w:rsidP="004F683D">
            <w:pPr>
              <w:rPr>
                <w:lang w:val="bg-BG"/>
              </w:rPr>
            </w:pPr>
            <w:r w:rsidRPr="00182B22">
              <w:rPr>
                <w:lang w:val="bg-BG"/>
              </w:rPr>
              <w:t>Дата: 23.06.2021</w:t>
            </w:r>
          </w:p>
          <w:p w:rsidR="00107F4A" w:rsidRPr="00182B22" w:rsidRDefault="00107F4A" w:rsidP="004F683D">
            <w:pPr>
              <w:ind w:hanging="132"/>
              <w:rPr>
                <w:lang w:val="bg-BG"/>
              </w:rPr>
            </w:pPr>
            <w:r w:rsidRPr="00182B22">
              <w:rPr>
                <w:lang w:val="bg-BG"/>
              </w:rPr>
              <w:t>Финална екипна дейност</w:t>
            </w:r>
          </w:p>
        </w:tc>
        <w:tc>
          <w:tcPr>
            <w:tcW w:w="7661" w:type="dxa"/>
            <w:vAlign w:val="bottom"/>
          </w:tcPr>
          <w:p w:rsidR="00E77B5E" w:rsidRPr="00182B22" w:rsidRDefault="00E77B5E" w:rsidP="009B591F">
            <w:pPr>
              <w:pStyle w:val="Contact"/>
            </w:pPr>
          </w:p>
          <w:p w:rsidR="00BB2ADD" w:rsidRPr="004F683D" w:rsidRDefault="00107F4A" w:rsidP="00107F4A">
            <w:pPr>
              <w:pStyle w:val="Contact"/>
              <w:rPr>
                <w:b/>
                <w:lang w:val="bg-BG"/>
              </w:rPr>
            </w:pPr>
            <w:r w:rsidRPr="004F683D">
              <w:rPr>
                <w:b/>
                <w:lang w:val="bg-BG"/>
              </w:rPr>
              <w:t>Документация</w:t>
            </w:r>
          </w:p>
        </w:tc>
      </w:tr>
      <w:tr w:rsidR="00E77B5E" w:rsidRPr="00AE68A8" w:rsidTr="004F683D">
        <w:trPr>
          <w:trHeight w:val="705"/>
        </w:trPr>
        <w:tc>
          <w:tcPr>
            <w:tcW w:w="250" w:type="dxa"/>
            <w:vMerge/>
          </w:tcPr>
          <w:p w:rsidR="00E77B5E" w:rsidRPr="00AE68A8" w:rsidRDefault="00E77B5E" w:rsidP="00AE68A8"/>
        </w:tc>
        <w:tc>
          <w:tcPr>
            <w:tcW w:w="252" w:type="dxa"/>
            <w:vMerge/>
          </w:tcPr>
          <w:p w:rsidR="00E77B5E" w:rsidRPr="00182B22" w:rsidRDefault="00E77B5E" w:rsidP="00AE68A8"/>
        </w:tc>
        <w:tc>
          <w:tcPr>
            <w:tcW w:w="16707" w:type="dxa"/>
            <w:gridSpan w:val="2"/>
          </w:tcPr>
          <w:p w:rsidR="00BA5253" w:rsidRPr="00182B22" w:rsidRDefault="00BA5253" w:rsidP="00BA5253"/>
          <w:p w:rsidR="00BB2ADD" w:rsidRPr="00182B22" w:rsidRDefault="00BB2ADD" w:rsidP="00BA5253"/>
          <w:p w:rsidR="00182B22" w:rsidRPr="00182B22" w:rsidRDefault="00182B22" w:rsidP="00BA5253"/>
          <w:p w:rsidR="00182B22" w:rsidRPr="00182B22" w:rsidRDefault="00182B22" w:rsidP="00BA5253"/>
          <w:p w:rsidR="00182B22" w:rsidRPr="00182B22" w:rsidRDefault="00182B22" w:rsidP="00BA5253"/>
          <w:p w:rsidR="00182B22" w:rsidRPr="00182B22" w:rsidRDefault="00182B22" w:rsidP="00BA5253"/>
          <w:p w:rsidR="00BB2ADD" w:rsidRDefault="00BB2ADD" w:rsidP="00182B22">
            <w:pPr>
              <w:pStyle w:val="TOCHeading"/>
              <w:rPr>
                <w:rFonts w:ascii="Cambria" w:hAnsi="Cambria" w:cs="Cambria"/>
                <w:lang w:val="bg-BG"/>
              </w:rPr>
            </w:pPr>
            <w:r w:rsidRPr="00182B22">
              <w:rPr>
                <w:rFonts w:ascii="Cambria" w:hAnsi="Cambria" w:cs="Cambria"/>
                <w:lang w:val="bg-BG"/>
              </w:rPr>
              <w:t>Участници</w:t>
            </w:r>
            <w:r w:rsidR="00182B22">
              <w:rPr>
                <w:rFonts w:ascii="Cambria" w:hAnsi="Cambria" w:cs="Cambria"/>
                <w:lang w:val="bg-BG"/>
              </w:rPr>
              <w:t>:</w:t>
            </w:r>
          </w:p>
          <w:p w:rsidR="00182B22" w:rsidRPr="00182B22" w:rsidRDefault="00182B22" w:rsidP="00182B22">
            <w:pPr>
              <w:rPr>
                <w:lang w:val="bg-BG"/>
              </w:rPr>
            </w:pPr>
          </w:p>
          <w:p w:rsidR="00BB2ADD" w:rsidRPr="00182B22" w:rsidRDefault="00BB2ADD" w:rsidP="0012682F">
            <w:pPr>
              <w:pStyle w:val="IntenseQuote"/>
              <w:jc w:val="left"/>
              <w:rPr>
                <w:lang w:val="bg-BG"/>
              </w:rPr>
            </w:pPr>
            <w:r w:rsidRPr="00182B22">
              <w:rPr>
                <w:lang w:val="bg-BG"/>
              </w:rPr>
              <w:t>Рая Лилова</w:t>
            </w:r>
            <w:r w:rsidR="00182B22" w:rsidRPr="00182B22">
              <w:rPr>
                <w:lang w:val="bg-BG"/>
              </w:rPr>
              <w:t xml:space="preserve"> 10Б</w:t>
            </w:r>
          </w:p>
          <w:p w:rsidR="00182B22" w:rsidRPr="00182B22" w:rsidRDefault="00182B22" w:rsidP="0012682F">
            <w:pPr>
              <w:pStyle w:val="IntenseQuote"/>
              <w:jc w:val="left"/>
              <w:rPr>
                <w:lang w:val="bg-BG"/>
              </w:rPr>
            </w:pPr>
            <w:r w:rsidRPr="00182B22">
              <w:rPr>
                <w:lang w:val="bg-BG"/>
              </w:rPr>
              <w:t>Сивън Лилова 10Б</w:t>
            </w:r>
          </w:p>
          <w:p w:rsidR="00182B22" w:rsidRPr="00182B22" w:rsidRDefault="00182B22" w:rsidP="0012682F">
            <w:pPr>
              <w:pStyle w:val="IntenseQuote"/>
              <w:jc w:val="left"/>
              <w:rPr>
                <w:lang w:val="bg-BG"/>
              </w:rPr>
            </w:pPr>
            <w:r w:rsidRPr="00182B22">
              <w:rPr>
                <w:lang w:val="bg-BG"/>
              </w:rPr>
              <w:t>Радослав Иванов 9В</w:t>
            </w:r>
          </w:p>
          <w:p w:rsidR="00182B22" w:rsidRPr="00182B22" w:rsidRDefault="00182B22" w:rsidP="0012682F">
            <w:pPr>
              <w:pStyle w:val="IntenseQuote"/>
              <w:jc w:val="left"/>
              <w:rPr>
                <w:lang w:val="bg-BG"/>
              </w:rPr>
            </w:pPr>
            <w:r w:rsidRPr="00182B22">
              <w:rPr>
                <w:lang w:val="bg-BG"/>
              </w:rPr>
              <w:t>Георги Котаков 8Г</w:t>
            </w:r>
          </w:p>
          <w:p w:rsidR="00182B22" w:rsidRPr="00182B22" w:rsidRDefault="00182B22" w:rsidP="0012682F">
            <w:pPr>
              <w:pStyle w:val="IntenseQuote"/>
              <w:jc w:val="left"/>
              <w:rPr>
                <w:lang w:val="bg-BG"/>
              </w:rPr>
            </w:pPr>
            <w:r w:rsidRPr="00182B22">
              <w:rPr>
                <w:lang w:val="bg-BG"/>
              </w:rPr>
              <w:t>Светослва Стоилов 8Г</w:t>
            </w:r>
          </w:p>
          <w:p w:rsidR="00D549BE" w:rsidRPr="0012682F" w:rsidRDefault="00182B22" w:rsidP="0012682F">
            <w:pPr>
              <w:pStyle w:val="IntenseQuote"/>
              <w:jc w:val="left"/>
              <w:rPr>
                <w:lang w:val="bg-BG"/>
              </w:rPr>
            </w:pPr>
            <w:r w:rsidRPr="00182B22">
              <w:rPr>
                <w:lang w:val="bg-BG"/>
              </w:rPr>
              <w:t>Венелин Николов 8Г</w:t>
            </w:r>
          </w:p>
          <w:p w:rsidR="00D549BE" w:rsidRDefault="00D549BE" w:rsidP="00182B22">
            <w:pPr>
              <w:tabs>
                <w:tab w:val="left" w:pos="1344"/>
              </w:tabs>
            </w:pPr>
          </w:p>
          <w:p w:rsidR="00182B22" w:rsidRDefault="00182B22" w:rsidP="00182B22">
            <w:pPr>
              <w:tabs>
                <w:tab w:val="left" w:pos="1344"/>
              </w:tabs>
            </w:pPr>
          </w:p>
          <w:p w:rsidR="0012682F" w:rsidRDefault="0012682F" w:rsidP="00182B22">
            <w:pPr>
              <w:tabs>
                <w:tab w:val="left" w:pos="1344"/>
              </w:tabs>
            </w:pPr>
          </w:p>
          <w:p w:rsidR="0012682F" w:rsidRDefault="0012682F" w:rsidP="00182B22">
            <w:pPr>
              <w:tabs>
                <w:tab w:val="left" w:pos="1344"/>
              </w:tabs>
            </w:pPr>
          </w:p>
          <w:p w:rsidR="0012682F" w:rsidRDefault="0012682F" w:rsidP="00182B22">
            <w:pPr>
              <w:tabs>
                <w:tab w:val="left" w:pos="1344"/>
              </w:tabs>
            </w:pPr>
          </w:p>
          <w:p w:rsidR="0012682F" w:rsidRPr="00182B22" w:rsidRDefault="0012682F" w:rsidP="00182B22">
            <w:pPr>
              <w:tabs>
                <w:tab w:val="left" w:pos="1344"/>
              </w:tabs>
            </w:pPr>
            <w:bookmarkStart w:id="0" w:name="_GoBack"/>
            <w:bookmarkEnd w:id="0"/>
          </w:p>
          <w:sdt>
            <w:sdtPr>
              <w:id w:val="-1092151416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caps w:val="0"/>
                <w:noProof/>
                <w:color w:val="auto"/>
                <w:spacing w:val="0"/>
                <w:sz w:val="20"/>
                <w:szCs w:val="20"/>
              </w:rPr>
            </w:sdtEndPr>
            <w:sdtContent>
              <w:p w:rsidR="00D549BE" w:rsidRPr="00D549BE" w:rsidRDefault="00BB2ADD" w:rsidP="00D549BE">
                <w:pPr>
                  <w:pStyle w:val="TOCHeading"/>
                  <w:rPr>
                    <w:sz w:val="44"/>
                    <w:lang w:val="bg-BG"/>
                  </w:rPr>
                </w:pPr>
                <w:r w:rsidRPr="00182B22">
                  <w:rPr>
                    <w:sz w:val="44"/>
                    <w:lang w:val="bg-BG"/>
                  </w:rPr>
                  <w:t>Съдържание</w:t>
                </w:r>
              </w:p>
              <w:p w:rsidR="00BB2ADD" w:rsidRPr="00182B22" w:rsidRDefault="00BB2ADD">
                <w:pPr>
                  <w:pStyle w:val="TOC1"/>
                  <w:tabs>
                    <w:tab w:val="right" w:leader="dot" w:pos="9954"/>
                  </w:tabs>
                  <w:rPr>
                    <w:noProof/>
                    <w:sz w:val="32"/>
                  </w:rPr>
                </w:pPr>
                <w:r w:rsidRPr="00182B22">
                  <w:rPr>
                    <w:sz w:val="32"/>
                  </w:rPr>
                  <w:fldChar w:fldCharType="begin"/>
                </w:r>
                <w:r w:rsidRPr="00182B22">
                  <w:rPr>
                    <w:sz w:val="32"/>
                  </w:rPr>
                  <w:instrText xml:space="preserve"> TOC \o "1-3" \h \z \u </w:instrText>
                </w:r>
                <w:r w:rsidRPr="00182B22">
                  <w:rPr>
                    <w:sz w:val="32"/>
                  </w:rPr>
                  <w:fldChar w:fldCharType="separate"/>
                </w:r>
                <w:hyperlink w:anchor="_Toc75813721" w:history="1">
                  <w:r w:rsidRPr="00182B22">
                    <w:rPr>
                      <w:rStyle w:val="Hyperlink"/>
                      <w:noProof/>
                      <w:sz w:val="32"/>
                      <w:lang w:val="bg-BG"/>
                    </w:rPr>
                    <w:t>Въведение</w:t>
                  </w:r>
                  <w:r w:rsidRPr="00182B22">
                    <w:rPr>
                      <w:noProof/>
                      <w:webHidden/>
                      <w:sz w:val="32"/>
                    </w:rPr>
                    <w:tab/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begin"/>
                  </w:r>
                  <w:r w:rsidRPr="00182B22">
                    <w:rPr>
                      <w:noProof/>
                      <w:webHidden/>
                      <w:sz w:val="32"/>
                    </w:rPr>
                    <w:instrText xml:space="preserve"> PAGEREF _Toc75813721 \h </w:instrText>
                  </w:r>
                  <w:r w:rsidRPr="00182B22">
                    <w:rPr>
                      <w:noProof/>
                      <w:webHidden/>
                      <w:sz w:val="32"/>
                    </w:rPr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separate"/>
                  </w:r>
                  <w:r w:rsidR="00D549BE">
                    <w:rPr>
                      <w:noProof/>
                      <w:webHidden/>
                      <w:sz w:val="32"/>
                    </w:rPr>
                    <w:t>3</w:t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end"/>
                  </w:r>
                </w:hyperlink>
              </w:p>
              <w:p w:rsidR="00BB2ADD" w:rsidRPr="00182B22" w:rsidRDefault="00BB2ADD">
                <w:pPr>
                  <w:pStyle w:val="TOC1"/>
                  <w:tabs>
                    <w:tab w:val="right" w:leader="dot" w:pos="9954"/>
                  </w:tabs>
                  <w:rPr>
                    <w:noProof/>
                    <w:sz w:val="32"/>
                  </w:rPr>
                </w:pPr>
                <w:hyperlink w:anchor="_Toc75813722" w:history="1">
                  <w:r w:rsidRPr="00182B22">
                    <w:rPr>
                      <w:rStyle w:val="Hyperlink"/>
                      <w:noProof/>
                      <w:sz w:val="32"/>
                      <w:lang w:val="bg-BG"/>
                    </w:rPr>
                    <w:t>Цел</w:t>
                  </w:r>
                  <w:r w:rsidRPr="00182B22">
                    <w:rPr>
                      <w:noProof/>
                      <w:webHidden/>
                      <w:sz w:val="32"/>
                    </w:rPr>
                    <w:tab/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begin"/>
                  </w:r>
                  <w:r w:rsidRPr="00182B22">
                    <w:rPr>
                      <w:noProof/>
                      <w:webHidden/>
                      <w:sz w:val="32"/>
                    </w:rPr>
                    <w:instrText xml:space="preserve"> PAGEREF _Toc75813722 \h </w:instrText>
                  </w:r>
                  <w:r w:rsidRPr="00182B22">
                    <w:rPr>
                      <w:noProof/>
                      <w:webHidden/>
                      <w:sz w:val="32"/>
                    </w:rPr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separate"/>
                  </w:r>
                  <w:r w:rsidR="00D549BE">
                    <w:rPr>
                      <w:noProof/>
                      <w:webHidden/>
                      <w:sz w:val="32"/>
                    </w:rPr>
                    <w:t>3</w:t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end"/>
                  </w:r>
                </w:hyperlink>
              </w:p>
              <w:p w:rsidR="00BB2ADD" w:rsidRPr="00182B22" w:rsidRDefault="00BB2ADD">
                <w:pPr>
                  <w:pStyle w:val="TOC1"/>
                  <w:tabs>
                    <w:tab w:val="right" w:leader="dot" w:pos="9954"/>
                  </w:tabs>
                  <w:rPr>
                    <w:noProof/>
                    <w:sz w:val="32"/>
                  </w:rPr>
                </w:pPr>
                <w:hyperlink w:anchor="_Toc75813723" w:history="1">
                  <w:r w:rsidRPr="00182B22">
                    <w:rPr>
                      <w:rStyle w:val="Hyperlink"/>
                      <w:noProof/>
                      <w:sz w:val="32"/>
                      <w:lang w:val="bg-BG"/>
                    </w:rPr>
                    <w:t>За сайта</w:t>
                  </w:r>
                  <w:r w:rsidRPr="00182B22">
                    <w:rPr>
                      <w:noProof/>
                      <w:webHidden/>
                      <w:sz w:val="32"/>
                    </w:rPr>
                    <w:tab/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begin"/>
                  </w:r>
                  <w:r w:rsidRPr="00182B22">
                    <w:rPr>
                      <w:noProof/>
                      <w:webHidden/>
                      <w:sz w:val="32"/>
                    </w:rPr>
                    <w:instrText xml:space="preserve"> PAGEREF _Toc75813723 \h </w:instrText>
                  </w:r>
                  <w:r w:rsidRPr="00182B22">
                    <w:rPr>
                      <w:noProof/>
                      <w:webHidden/>
                      <w:sz w:val="32"/>
                    </w:rPr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separate"/>
                  </w:r>
                  <w:r w:rsidR="00D549BE">
                    <w:rPr>
                      <w:noProof/>
                      <w:webHidden/>
                      <w:sz w:val="32"/>
                    </w:rPr>
                    <w:t>4</w:t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end"/>
                  </w:r>
                </w:hyperlink>
              </w:p>
              <w:p w:rsidR="00BB2ADD" w:rsidRPr="00182B22" w:rsidRDefault="00BB2ADD">
                <w:pPr>
                  <w:pStyle w:val="TOC1"/>
                  <w:tabs>
                    <w:tab w:val="right" w:leader="dot" w:pos="9954"/>
                  </w:tabs>
                  <w:rPr>
                    <w:noProof/>
                    <w:sz w:val="32"/>
                  </w:rPr>
                </w:pPr>
                <w:hyperlink w:anchor="_Toc75813724" w:history="1">
                  <w:r w:rsidRPr="00182B22">
                    <w:rPr>
                      <w:rStyle w:val="Hyperlink"/>
                      <w:noProof/>
                      <w:sz w:val="32"/>
                      <w:lang w:val="bg-BG"/>
                    </w:rPr>
                    <w:t>Използвани програми</w:t>
                  </w:r>
                  <w:r w:rsidRPr="00182B22">
                    <w:rPr>
                      <w:noProof/>
                      <w:webHidden/>
                      <w:sz w:val="32"/>
                    </w:rPr>
                    <w:tab/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begin"/>
                  </w:r>
                  <w:r w:rsidRPr="00182B22">
                    <w:rPr>
                      <w:noProof/>
                      <w:webHidden/>
                      <w:sz w:val="32"/>
                    </w:rPr>
                    <w:instrText xml:space="preserve"> PAGEREF _Toc75813724 \h </w:instrText>
                  </w:r>
                  <w:r w:rsidRPr="00182B22">
                    <w:rPr>
                      <w:noProof/>
                      <w:webHidden/>
                      <w:sz w:val="32"/>
                    </w:rPr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separate"/>
                  </w:r>
                  <w:r w:rsidR="00D549BE">
                    <w:rPr>
                      <w:noProof/>
                      <w:webHidden/>
                      <w:sz w:val="32"/>
                    </w:rPr>
                    <w:t>4</w:t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end"/>
                  </w:r>
                </w:hyperlink>
              </w:p>
              <w:p w:rsidR="00BB2ADD" w:rsidRPr="00182B22" w:rsidRDefault="00BB2ADD">
                <w:pPr>
                  <w:pStyle w:val="TOC1"/>
                  <w:tabs>
                    <w:tab w:val="right" w:leader="dot" w:pos="9954"/>
                  </w:tabs>
                  <w:rPr>
                    <w:noProof/>
                    <w:sz w:val="32"/>
                  </w:rPr>
                </w:pPr>
                <w:hyperlink w:anchor="_Toc75813725" w:history="1">
                  <w:r w:rsidRPr="00182B22">
                    <w:rPr>
                      <w:rStyle w:val="Hyperlink"/>
                      <w:noProof/>
                      <w:sz w:val="32"/>
                      <w:lang w:val="bg-BG"/>
                    </w:rPr>
                    <w:t>Научени уроци</w:t>
                  </w:r>
                  <w:r w:rsidRPr="00182B22">
                    <w:rPr>
                      <w:noProof/>
                      <w:webHidden/>
                      <w:sz w:val="32"/>
                    </w:rPr>
                    <w:tab/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begin"/>
                  </w:r>
                  <w:r w:rsidRPr="00182B22">
                    <w:rPr>
                      <w:noProof/>
                      <w:webHidden/>
                      <w:sz w:val="32"/>
                    </w:rPr>
                    <w:instrText xml:space="preserve"> PAGEREF _Toc75813725 \h </w:instrText>
                  </w:r>
                  <w:r w:rsidRPr="00182B22">
                    <w:rPr>
                      <w:noProof/>
                      <w:webHidden/>
                      <w:sz w:val="32"/>
                    </w:rPr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separate"/>
                  </w:r>
                  <w:r w:rsidR="00D549BE">
                    <w:rPr>
                      <w:noProof/>
                      <w:webHidden/>
                      <w:sz w:val="32"/>
                    </w:rPr>
                    <w:t>4</w:t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end"/>
                  </w:r>
                </w:hyperlink>
              </w:p>
              <w:p w:rsidR="00BB2ADD" w:rsidRPr="00182B22" w:rsidRDefault="00BB2ADD">
                <w:pPr>
                  <w:pStyle w:val="TOC1"/>
                  <w:tabs>
                    <w:tab w:val="right" w:leader="dot" w:pos="9954"/>
                  </w:tabs>
                  <w:rPr>
                    <w:noProof/>
                    <w:sz w:val="32"/>
                  </w:rPr>
                </w:pPr>
                <w:hyperlink w:anchor="_Toc75813726" w:history="1">
                  <w:r w:rsidRPr="00182B22">
                    <w:rPr>
                      <w:rStyle w:val="Hyperlink"/>
                      <w:noProof/>
                      <w:sz w:val="32"/>
                      <w:lang w:val="bg-BG"/>
                    </w:rPr>
                    <w:t>Бъдещи цели</w:t>
                  </w:r>
                  <w:r w:rsidRPr="00182B22">
                    <w:rPr>
                      <w:noProof/>
                      <w:webHidden/>
                      <w:sz w:val="32"/>
                    </w:rPr>
                    <w:tab/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begin"/>
                  </w:r>
                  <w:r w:rsidRPr="00182B22">
                    <w:rPr>
                      <w:noProof/>
                      <w:webHidden/>
                      <w:sz w:val="32"/>
                    </w:rPr>
                    <w:instrText xml:space="preserve"> PAGEREF _Toc75813726 \h </w:instrText>
                  </w:r>
                  <w:r w:rsidRPr="00182B22">
                    <w:rPr>
                      <w:noProof/>
                      <w:webHidden/>
                      <w:sz w:val="32"/>
                    </w:rPr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separate"/>
                  </w:r>
                  <w:r w:rsidR="00D549BE">
                    <w:rPr>
                      <w:noProof/>
                      <w:webHidden/>
                      <w:sz w:val="32"/>
                    </w:rPr>
                    <w:t>5</w:t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end"/>
                  </w:r>
                </w:hyperlink>
              </w:p>
              <w:p w:rsidR="00BB2ADD" w:rsidRPr="00182B22" w:rsidRDefault="00BB2ADD">
                <w:pPr>
                  <w:pStyle w:val="TOC1"/>
                  <w:tabs>
                    <w:tab w:val="right" w:leader="dot" w:pos="9954"/>
                  </w:tabs>
                  <w:rPr>
                    <w:noProof/>
                    <w:sz w:val="32"/>
                  </w:rPr>
                </w:pPr>
                <w:hyperlink w:anchor="_Toc75813727" w:history="1">
                  <w:r w:rsidRPr="00182B22">
                    <w:rPr>
                      <w:rStyle w:val="Hyperlink"/>
                      <w:noProof/>
                      <w:sz w:val="32"/>
                      <w:lang w:val="bg-BG"/>
                    </w:rPr>
                    <w:t>Обобщение</w:t>
                  </w:r>
                  <w:r w:rsidRPr="00182B22">
                    <w:rPr>
                      <w:noProof/>
                      <w:webHidden/>
                      <w:sz w:val="32"/>
                    </w:rPr>
                    <w:tab/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begin"/>
                  </w:r>
                  <w:r w:rsidRPr="00182B22">
                    <w:rPr>
                      <w:noProof/>
                      <w:webHidden/>
                      <w:sz w:val="32"/>
                    </w:rPr>
                    <w:instrText xml:space="preserve"> PAGEREF _Toc75813727 \h </w:instrText>
                  </w:r>
                  <w:r w:rsidRPr="00182B22">
                    <w:rPr>
                      <w:noProof/>
                      <w:webHidden/>
                      <w:sz w:val="32"/>
                    </w:rPr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separate"/>
                  </w:r>
                  <w:r w:rsidR="00D549BE">
                    <w:rPr>
                      <w:noProof/>
                      <w:webHidden/>
                      <w:sz w:val="32"/>
                    </w:rPr>
                    <w:t>5</w:t>
                  </w:r>
                  <w:r w:rsidRPr="00182B22">
                    <w:rPr>
                      <w:noProof/>
                      <w:webHidden/>
                      <w:sz w:val="32"/>
                    </w:rPr>
                    <w:fldChar w:fldCharType="end"/>
                  </w:r>
                </w:hyperlink>
              </w:p>
              <w:p w:rsidR="00BB2ADD" w:rsidRPr="00182B22" w:rsidRDefault="00BB2ADD">
                <w:r w:rsidRPr="00182B22">
                  <w:rPr>
                    <w:b/>
                    <w:bCs/>
                    <w:noProof/>
                    <w:sz w:val="32"/>
                  </w:rPr>
                  <w:fldChar w:fldCharType="end"/>
                </w:r>
              </w:p>
            </w:sdtContent>
          </w:sdt>
          <w:p w:rsidR="00BA5253" w:rsidRDefault="00BA5253" w:rsidP="00BA5253"/>
          <w:p w:rsidR="00D549BE" w:rsidRDefault="00D549BE" w:rsidP="00BA5253"/>
          <w:p w:rsidR="00D549BE" w:rsidRDefault="00D549BE" w:rsidP="00BA5253"/>
          <w:p w:rsidR="00D549BE" w:rsidRDefault="00D549BE" w:rsidP="00BA5253"/>
          <w:p w:rsidR="00D549BE" w:rsidRDefault="00D549BE" w:rsidP="00BA5253"/>
          <w:p w:rsidR="00D549BE" w:rsidRDefault="00D549BE" w:rsidP="00BA5253"/>
          <w:p w:rsidR="00D549BE" w:rsidRDefault="00D549BE" w:rsidP="00BA5253"/>
          <w:p w:rsidR="00D549BE" w:rsidRPr="00182B22" w:rsidRDefault="00D549BE" w:rsidP="00BA5253"/>
          <w:p w:rsidR="00BA5253" w:rsidRPr="00182B22" w:rsidRDefault="00BA5253" w:rsidP="00BB2ADD">
            <w:pPr>
              <w:pStyle w:val="Heading1"/>
              <w:rPr>
                <w:lang w:val="bg-BG"/>
              </w:rPr>
            </w:pPr>
            <w:bookmarkStart w:id="1" w:name="_Toc75813721"/>
            <w:r w:rsidRPr="00182B22">
              <w:rPr>
                <w:lang w:val="bg-BG"/>
              </w:rPr>
              <w:t>Въведение</w:t>
            </w:r>
            <w:bookmarkEnd w:id="1"/>
          </w:p>
          <w:p w:rsidR="00BA5253" w:rsidRPr="00182B22" w:rsidRDefault="00BA5253" w:rsidP="00BA5253">
            <w:pPr>
              <w:rPr>
                <w:lang w:val="bg-BG"/>
              </w:rPr>
            </w:pPr>
            <w:r w:rsidRPr="00182B22">
              <w:rPr>
                <w:lang w:val="bg-BG"/>
              </w:rPr>
              <w:t>Знаем, че документацията трябва да се изпълни внимателно, за да може идеята на всеки един проект да бъде предадена по лесен и достъпен начин за читателите. Проектът ни е резултат от всички наши идеи, събрани в едно.</w:t>
            </w:r>
          </w:p>
          <w:p w:rsidR="00BA5253" w:rsidRPr="00182B22" w:rsidRDefault="00BA5253" w:rsidP="00BB2ADD">
            <w:pPr>
              <w:pStyle w:val="Heading1"/>
              <w:rPr>
                <w:lang w:val="bg-BG"/>
              </w:rPr>
            </w:pPr>
            <w:bookmarkStart w:id="2" w:name="_Toc75813722"/>
            <w:r w:rsidRPr="00182B22">
              <w:rPr>
                <w:lang w:val="bg-BG"/>
              </w:rPr>
              <w:t>Цел</w:t>
            </w:r>
            <w:bookmarkEnd w:id="2"/>
          </w:p>
          <w:p w:rsidR="00BA5253" w:rsidRPr="00182B22" w:rsidRDefault="00BA5253" w:rsidP="00BA5253">
            <w:pPr>
              <w:rPr>
                <w:lang w:val="bg-BG"/>
              </w:rPr>
            </w:pPr>
            <w:r w:rsidRPr="00182B22">
              <w:rPr>
                <w:lang w:val="bg-BG"/>
              </w:rPr>
              <w:t>Целта на този документ е да изрази нашият проект по достъпен начин. Целта на пр</w:t>
            </w:r>
            <w:r w:rsidR="00E56FB0" w:rsidRPr="00182B22">
              <w:rPr>
                <w:lang w:val="bg-BG"/>
              </w:rPr>
              <w:t>оекта е да създадем сайт, в който да се съдържа наше, оригинално приложение за водата, която ни заобикаля.</w:t>
            </w:r>
          </w:p>
          <w:p w:rsidR="00D549BE" w:rsidRPr="00182B22" w:rsidRDefault="00BA5253" w:rsidP="00BA5253">
            <w:pPr>
              <w:rPr>
                <w:lang w:val="bg-BG"/>
              </w:rPr>
            </w:pPr>
            <w:r w:rsidRPr="00182B22">
              <w:rPr>
                <w:lang w:val="bg-BG"/>
              </w:rPr>
              <w:t>Кратко описание на програмата</w:t>
            </w:r>
          </w:p>
          <w:p w:rsidR="00D549BE" w:rsidRPr="00182B22" w:rsidRDefault="00E56FB0" w:rsidP="00BA5253">
            <w:pPr>
              <w:rPr>
                <w:lang w:val="bg-BG"/>
              </w:rPr>
            </w:pPr>
            <w:r w:rsidRPr="00182B22">
              <w:rPr>
                <w:lang w:val="bg-BG"/>
              </w:rPr>
              <w:t>Програмата представлява меню с кратка информация за водите в България и състоянието им.</w:t>
            </w:r>
          </w:p>
          <w:p w:rsidR="00BA5253" w:rsidRPr="00182B22" w:rsidRDefault="00BA5253" w:rsidP="00BB2ADD">
            <w:pPr>
              <w:pStyle w:val="Heading1"/>
              <w:rPr>
                <w:lang w:val="bg-BG"/>
              </w:rPr>
            </w:pPr>
            <w:bookmarkStart w:id="3" w:name="_Toc75813723"/>
            <w:r w:rsidRPr="00182B22">
              <w:rPr>
                <w:lang w:val="bg-BG"/>
              </w:rPr>
              <w:t>За сайта</w:t>
            </w:r>
            <w:bookmarkEnd w:id="3"/>
          </w:p>
          <w:p w:rsidR="00BA5253" w:rsidRPr="00182B22" w:rsidRDefault="00BA5253" w:rsidP="00BA5253">
            <w:pPr>
              <w:rPr>
                <w:lang w:val="bg-BG"/>
              </w:rPr>
            </w:pPr>
            <w:r w:rsidRPr="00182B22">
              <w:t>•</w:t>
            </w:r>
            <w:r w:rsidRPr="00182B22">
              <w:tab/>
            </w:r>
            <w:r w:rsidRPr="00182B22">
              <w:rPr>
                <w:lang w:val="bg-BG"/>
              </w:rPr>
              <w:t>Основна причина</w:t>
            </w:r>
          </w:p>
          <w:p w:rsidR="00BA5253" w:rsidRPr="00182B22" w:rsidRDefault="00E56FB0" w:rsidP="00BA5253">
            <w:pPr>
              <w:rPr>
                <w:lang w:val="bg-BG"/>
              </w:rPr>
            </w:pPr>
            <w:r w:rsidRPr="00182B22">
              <w:rPr>
                <w:lang w:val="bg-BG"/>
              </w:rPr>
              <w:t>Основната причина за направата на сайт е, че е едно от изискванията за финалната ни проектна дейност. Избрахме именно сайт, защото всички от отбора са по запознати с направата му и по този начин можем да си помагаме взаимно.</w:t>
            </w:r>
          </w:p>
          <w:p w:rsidR="00BA5253" w:rsidRPr="00182B22" w:rsidRDefault="00BA5253" w:rsidP="00BA5253">
            <w:pPr>
              <w:rPr>
                <w:lang w:val="bg-BG"/>
              </w:rPr>
            </w:pPr>
          </w:p>
          <w:p w:rsidR="00E56FB0" w:rsidRPr="00182B22" w:rsidRDefault="00E56FB0" w:rsidP="00BA5253"/>
          <w:p w:rsidR="00BA5253" w:rsidRPr="00182B22" w:rsidRDefault="00BA5253" w:rsidP="00BA5253">
            <w:pPr>
              <w:rPr>
                <w:lang w:val="bg-BG"/>
              </w:rPr>
            </w:pPr>
            <w:r w:rsidRPr="00182B22">
              <w:t>•</w:t>
            </w:r>
            <w:r w:rsidRPr="00182B22">
              <w:tab/>
            </w:r>
            <w:r w:rsidRPr="00182B22">
              <w:rPr>
                <w:lang w:val="bg-BG"/>
              </w:rPr>
              <w:t>Дизайн</w:t>
            </w:r>
          </w:p>
          <w:p w:rsidR="00D549BE" w:rsidRDefault="00E56FB0" w:rsidP="00BA5253">
            <w:pPr>
              <w:rPr>
                <w:lang w:val="bg-BG"/>
              </w:rPr>
            </w:pPr>
            <w:r w:rsidRPr="00182B22">
              <w:rPr>
                <w:lang w:val="bg-BG"/>
              </w:rPr>
              <w:t>Дизайнът има огромно значение за всеки един сайт. Първото нещо,  хващащо потребителското око е именно дизайнът. Затова цветовете са подбрани не дразняат очите. Текстът от своя страна контрастира на фона, за по-лесно и удобно четене.</w:t>
            </w:r>
          </w:p>
          <w:p w:rsidR="0012682F" w:rsidRDefault="0012682F" w:rsidP="00BA5253">
            <w:pPr>
              <w:rPr>
                <w:lang w:val="bg-BG"/>
              </w:rPr>
            </w:pPr>
          </w:p>
          <w:p w:rsidR="0012682F" w:rsidRDefault="0012682F" w:rsidP="00BA5253">
            <w:pPr>
              <w:rPr>
                <w:lang w:val="bg-BG"/>
              </w:rPr>
            </w:pPr>
          </w:p>
          <w:p w:rsidR="0012682F" w:rsidRDefault="0012682F" w:rsidP="00BA5253">
            <w:pPr>
              <w:rPr>
                <w:lang w:val="bg-BG"/>
              </w:rPr>
            </w:pPr>
          </w:p>
          <w:p w:rsidR="0012682F" w:rsidRDefault="0012682F" w:rsidP="00BA5253">
            <w:pPr>
              <w:rPr>
                <w:lang w:val="bg-BG"/>
              </w:rPr>
            </w:pPr>
          </w:p>
          <w:p w:rsidR="0012682F" w:rsidRPr="00182B22" w:rsidRDefault="0012682F" w:rsidP="00BA5253">
            <w:pPr>
              <w:rPr>
                <w:lang w:val="bg-BG"/>
              </w:rPr>
            </w:pPr>
          </w:p>
        </w:tc>
      </w:tr>
    </w:tbl>
    <w:p w:rsidR="00E56FB0" w:rsidRDefault="00E56FB0" w:rsidP="00D549BE">
      <w:pPr>
        <w:pStyle w:val="Heading1"/>
        <w:ind w:hanging="480"/>
      </w:pPr>
      <w:bookmarkStart w:id="4" w:name="_Toc75813724"/>
      <w:r>
        <w:rPr>
          <w:lang w:val="bg-BG"/>
        </w:rPr>
        <w:lastRenderedPageBreak/>
        <w:t>Използвани програми</w:t>
      </w:r>
      <w:bookmarkEnd w:id="4"/>
      <w:r>
        <w:tab/>
      </w:r>
    </w:p>
    <w:p w:rsidR="00E56FB0" w:rsidRPr="00E56FB0" w:rsidRDefault="00E56FB0" w:rsidP="00D549BE">
      <w:pPr>
        <w:ind w:firstLine="480"/>
        <w:rPr>
          <w:lang w:val="bg-BG"/>
        </w:rPr>
      </w:pPr>
      <w:r>
        <w:t>•</w:t>
      </w:r>
      <w:r>
        <w:tab/>
      </w:r>
      <w:r>
        <w:rPr>
          <w:lang w:val="bg-BG"/>
        </w:rPr>
        <w:t>Програмите, които използвахме за съдаването на проекта са:</w:t>
      </w:r>
    </w:p>
    <w:p w:rsidR="00E56FB0" w:rsidRDefault="00E56FB0" w:rsidP="00E56FB0">
      <w:pPr>
        <w:ind w:firstLine="3360"/>
      </w:pPr>
      <w:r>
        <w:t>1)</w:t>
      </w:r>
      <w:r>
        <w:tab/>
        <w:t xml:space="preserve">Visual Studio </w:t>
      </w:r>
    </w:p>
    <w:p w:rsidR="00E56FB0" w:rsidRDefault="00E56FB0" w:rsidP="00E56FB0">
      <w:pPr>
        <w:ind w:firstLine="3360"/>
      </w:pPr>
      <w:r>
        <w:t>2)</w:t>
      </w:r>
      <w:r>
        <w:tab/>
        <w:t>Github.</w:t>
      </w:r>
    </w:p>
    <w:p w:rsidR="00E56FB0" w:rsidRDefault="00E56FB0" w:rsidP="00E56FB0">
      <w:pPr>
        <w:ind w:firstLine="3360"/>
      </w:pPr>
      <w:r>
        <w:t>3)</w:t>
      </w:r>
      <w:r>
        <w:tab/>
        <w:t>Word, Excel and PowerPoint and Presentation.</w:t>
      </w:r>
    </w:p>
    <w:p w:rsidR="00E56FB0" w:rsidRDefault="00E56FB0" w:rsidP="00E56FB0">
      <w:pPr>
        <w:ind w:firstLine="3360"/>
      </w:pPr>
      <w:r>
        <w:t>4)</w:t>
      </w:r>
      <w:r>
        <w:tab/>
        <w:t>Discord/Messenger/Teams</w:t>
      </w:r>
    </w:p>
    <w:p w:rsidR="00E56FB0" w:rsidRPr="009171EE" w:rsidRDefault="00E56FB0" w:rsidP="00D549BE">
      <w:pPr>
        <w:ind w:firstLine="480"/>
        <w:rPr>
          <w:lang w:val="bg-BG"/>
        </w:rPr>
      </w:pPr>
      <w:r>
        <w:t>•</w:t>
      </w:r>
      <w:r w:rsidR="009171EE">
        <w:rPr>
          <w:lang w:val="bg-BG"/>
        </w:rPr>
        <w:t>Програмните езици, които са използвани:</w:t>
      </w:r>
    </w:p>
    <w:p w:rsidR="00E56FB0" w:rsidRDefault="009171EE" w:rsidP="00E56FB0">
      <w:pPr>
        <w:ind w:firstLine="3360"/>
      </w:pPr>
      <w:r>
        <w:t>1)</w:t>
      </w:r>
      <w:r>
        <w:tab/>
        <w:t>C++</w:t>
      </w:r>
      <w:r w:rsidR="00E56FB0">
        <w:t>.</w:t>
      </w:r>
    </w:p>
    <w:p w:rsidR="00E56FB0" w:rsidRDefault="009171EE" w:rsidP="00BB2ADD">
      <w:pPr>
        <w:ind w:firstLine="3360"/>
      </w:pPr>
      <w:r>
        <w:t>2)</w:t>
      </w:r>
      <w:r>
        <w:tab/>
        <w:t>HTML, CSS, JavaScript</w:t>
      </w:r>
    </w:p>
    <w:p w:rsidR="00E56FB0" w:rsidRDefault="009171EE" w:rsidP="00BB2ADD">
      <w:pPr>
        <w:pStyle w:val="Heading1"/>
        <w:rPr>
          <w:lang w:val="bg-BG"/>
        </w:rPr>
      </w:pPr>
      <w:bookmarkStart w:id="5" w:name="_Toc75813725"/>
      <w:r>
        <w:rPr>
          <w:lang w:val="bg-BG"/>
        </w:rPr>
        <w:t>Научени уроци</w:t>
      </w:r>
      <w:bookmarkEnd w:id="5"/>
    </w:p>
    <w:p w:rsidR="00BB2ADD" w:rsidRPr="00BB2ADD" w:rsidRDefault="00BB2ADD" w:rsidP="00BB2ADD">
      <w:pPr>
        <w:rPr>
          <w:lang w:val="bg-BG"/>
        </w:rPr>
      </w:pPr>
    </w:p>
    <w:p w:rsidR="00E56FB0" w:rsidRDefault="009171EE" w:rsidP="00BB2ADD">
      <w:r>
        <w:rPr>
          <w:lang w:val="bg-BG"/>
        </w:rPr>
        <w:t>Като млади програмисти ние все още потобряваме уменията си и се учим как да даваме най-доброто от себе си във всеки един проект. Може би най-важният урок е търпението. Да бъдем търпеливи един към друг, да бъдем по-работливи,  да управляваме времето си, да бъдем по-ентусиазирани и идейни по време на всеки един проект е ключът. Имаме още много какво да научим, но вярваме, че стъпка по стъпка вървим към усъвършенстването ни в проектите до максимална степен. Пълни сме с идеи, които нямаме търпение да покажем на всички и сме готови да учим все по-нови и нови неща.</w:t>
      </w:r>
      <w:r>
        <w:t xml:space="preserve"> </w:t>
      </w:r>
    </w:p>
    <w:p w:rsidR="00E56FB0" w:rsidRDefault="009171EE" w:rsidP="00BB2ADD">
      <w:pPr>
        <w:pStyle w:val="Heading1"/>
        <w:rPr>
          <w:lang w:val="bg-BG"/>
        </w:rPr>
      </w:pPr>
      <w:bookmarkStart w:id="6" w:name="_Toc75813726"/>
      <w:r>
        <w:rPr>
          <w:lang w:val="bg-BG"/>
        </w:rPr>
        <w:t>Бъдещи цели</w:t>
      </w:r>
      <w:bookmarkEnd w:id="6"/>
    </w:p>
    <w:p w:rsidR="00E56FB0" w:rsidRDefault="009171EE" w:rsidP="00BB2ADD">
      <w:pPr>
        <w:rPr>
          <w:lang w:val="bg-BG"/>
        </w:rPr>
      </w:pPr>
      <w:r>
        <w:rPr>
          <w:lang w:val="bg-BG"/>
        </w:rPr>
        <w:t>Ако имахме времето да направим всички идеи, минали ни през главите, то тогава щяхме да изпълним всяко едно подобрение. Нашата главна цел не е само да покажем нашият резултат, а да покажем как той може да бъде усъвършенстван до високо ниво. Като първа цел е да разширим обсега на сайта ни. Да добавим повече опции, търсачка както</w:t>
      </w:r>
      <w:r w:rsidR="00A43946">
        <w:rPr>
          <w:lang w:val="bg-BG"/>
        </w:rPr>
        <w:t xml:space="preserve"> и да бъде с опция различни езици, за да бъде достъпен до по-голяма аудитория.</w:t>
      </w:r>
    </w:p>
    <w:p w:rsidR="0012682F" w:rsidRDefault="0012682F" w:rsidP="00BB2ADD">
      <w:pPr>
        <w:rPr>
          <w:lang w:val="bg-BG"/>
        </w:rPr>
      </w:pPr>
    </w:p>
    <w:p w:rsidR="0012682F" w:rsidRDefault="0012682F" w:rsidP="00BB2ADD">
      <w:pPr>
        <w:rPr>
          <w:lang w:val="bg-BG"/>
        </w:rPr>
      </w:pPr>
    </w:p>
    <w:p w:rsidR="0012682F" w:rsidRPr="00A43946" w:rsidRDefault="0012682F" w:rsidP="00BB2ADD">
      <w:pPr>
        <w:rPr>
          <w:lang w:val="bg-BG"/>
        </w:rPr>
      </w:pPr>
    </w:p>
    <w:p w:rsidR="00E56FB0" w:rsidRPr="00A43946" w:rsidRDefault="00A43946" w:rsidP="00BB2ADD">
      <w:pPr>
        <w:pStyle w:val="Heading1"/>
        <w:rPr>
          <w:lang w:val="bg-BG"/>
        </w:rPr>
      </w:pPr>
      <w:bookmarkStart w:id="7" w:name="_Toc75813727"/>
      <w:r>
        <w:rPr>
          <w:lang w:val="bg-BG"/>
        </w:rPr>
        <w:t>Обобщение</w:t>
      </w:r>
      <w:bookmarkEnd w:id="7"/>
    </w:p>
    <w:p w:rsidR="00E56FB0" w:rsidRDefault="003D2A73" w:rsidP="00182B22">
      <w:r>
        <w:rPr>
          <w:lang w:val="bg-BG"/>
        </w:rPr>
        <w:t>За да обобщим трябва да кажем, че се по време на проектната дейност се сблъскахме с много пречки, като една от които е, че не се познаваме. От наша страна се изискваше да се опознаем и преценим кое да направим и как да го направим. Друга пречка беше, че сме с различни знания и не можехме да разчитаме на помощ за отделни, специфични неща. Както и да е. С тези примери искаме да докажем, че именно пречките ни помогнаха да се изградим като единен отбор и да представим идеята ни по подобаващ Благодарни сме да вземе ъчастие в проектната дейност, защото както всички знаем, че в  практикат се крие ключът и със всеки един проект ние ставаме все по-добри.</w:t>
      </w:r>
    </w:p>
    <w:p w:rsidR="00E56FB0" w:rsidRPr="00CE1E3D" w:rsidRDefault="00E56FB0" w:rsidP="00E56FB0">
      <w:pPr>
        <w:ind w:firstLine="3360"/>
      </w:pPr>
    </w:p>
    <w:sectPr w:rsidR="00E56FB0" w:rsidRPr="00CE1E3D" w:rsidSect="0012682F">
      <w:headerReference w:type="even" r:id="rId11"/>
      <w:headerReference w:type="default" r:id="rId12"/>
      <w:footerReference w:type="default" r:id="rId13"/>
      <w:headerReference w:type="first" r:id="rId14"/>
      <w:type w:val="continuous"/>
      <w:pgSz w:w="12240" w:h="15840" w:code="1"/>
      <w:pgMar w:top="1440" w:right="1080" w:bottom="1320" w:left="1080" w:header="2040" w:footer="13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324A" w:rsidRDefault="0019324A" w:rsidP="00590471">
      <w:r>
        <w:separator/>
      </w:r>
    </w:p>
  </w:endnote>
  <w:endnote w:type="continuationSeparator" w:id="0">
    <w:p w:rsidR="0019324A" w:rsidRDefault="0019324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51749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549BE" w:rsidRDefault="00D549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682F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D549BE" w:rsidRDefault="00D549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324A" w:rsidRDefault="0019324A" w:rsidP="00590471">
      <w:r>
        <w:separator/>
      </w:r>
    </w:p>
  </w:footnote>
  <w:footnote w:type="continuationSeparator" w:id="0">
    <w:p w:rsidR="0019324A" w:rsidRDefault="0019324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683D" w:rsidRDefault="004F683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8227188" o:spid="_x0000_s2050" type="#_x0000_t75" style="position:absolute;margin-left:0;margin-top:0;width:498.15pt;height:507.65pt;z-index:-251657216;mso-position-horizontal:center;mso-position-horizontal-relative:margin;mso-position-vertical:center;mso-position-vertical-relative:margin" o:allowincell="f">
          <v:imagedata r:id="rId1" o:title="Screenshot (91)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9BE" w:rsidRDefault="00D549BE" w:rsidP="00060042">
    <w:pPr>
      <w:pStyle w:val="BodyText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-1510665</wp:posOffset>
              </wp:positionH>
              <wp:positionV relativeFrom="paragraph">
                <wp:posOffset>-4785360</wp:posOffset>
              </wp:positionV>
              <wp:extent cx="8685782" cy="13437870"/>
              <wp:effectExtent l="0" t="0" r="1270" b="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3437870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F81DB1" id="Group 2" o:spid="_x0000_s1026" style="position:absolute;margin-left:-118.95pt;margin-top:-376.8pt;width:683.9pt;height:1058.1pt;z-index:251657216;mso-width-relative:margin;mso-height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n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fab900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40bad2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40bad2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40bad2 [3204]" stroked="f">
                  <v:fill opacity="11796f" color2="#fab900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fab900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fab900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fab900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fab900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fab900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4F683D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8227189" o:spid="_x0000_s2051" type="#_x0000_t75" style="position:absolute;margin-left:0;margin-top:0;width:498.15pt;height:507.65pt;z-index:-251656192;mso-position-horizontal:center;mso-position-horizontal-relative:margin;mso-position-vertical:center;mso-position-vertical-relative:margin" o:allowincell="f">
          <v:imagedata r:id="rId1" o:title="Screenshot (91)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683D" w:rsidRDefault="004F683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8227187" o:spid="_x0000_s2049" type="#_x0000_t75" style="position:absolute;margin-left:0;margin-top:0;width:498.15pt;height:507.65pt;z-index:-251658240;mso-position-horizontal:center;mso-position-horizontal-relative:margin;mso-position-vertical:center;mso-position-vertical-relative:margin" o:allowincell="f">
          <v:imagedata r:id="rId1" o:title="Screenshot (91)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EE7008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F4A"/>
    <w:rsid w:val="00055B72"/>
    <w:rsid w:val="00060042"/>
    <w:rsid w:val="0008685D"/>
    <w:rsid w:val="00107F4A"/>
    <w:rsid w:val="00112FD7"/>
    <w:rsid w:val="001253DD"/>
    <w:rsid w:val="0012682F"/>
    <w:rsid w:val="00150ABD"/>
    <w:rsid w:val="00182B22"/>
    <w:rsid w:val="0019324A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D2A73"/>
    <w:rsid w:val="004E158A"/>
    <w:rsid w:val="004F683D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171EE"/>
    <w:rsid w:val="009475DC"/>
    <w:rsid w:val="00967B93"/>
    <w:rsid w:val="009B591F"/>
    <w:rsid w:val="00A31B16"/>
    <w:rsid w:val="00A43946"/>
    <w:rsid w:val="00AE68A8"/>
    <w:rsid w:val="00B6466C"/>
    <w:rsid w:val="00B76CDA"/>
    <w:rsid w:val="00BA5253"/>
    <w:rsid w:val="00BB2ADD"/>
    <w:rsid w:val="00C14078"/>
    <w:rsid w:val="00C83A18"/>
    <w:rsid w:val="00CC1E8B"/>
    <w:rsid w:val="00CD2321"/>
    <w:rsid w:val="00CE1E3D"/>
    <w:rsid w:val="00D053FA"/>
    <w:rsid w:val="00D26515"/>
    <w:rsid w:val="00D549BE"/>
    <w:rsid w:val="00E26AED"/>
    <w:rsid w:val="00E56FB0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683D"/>
  </w:style>
  <w:style w:type="paragraph" w:styleId="Heading1">
    <w:name w:val="heading 1"/>
    <w:basedOn w:val="Normal"/>
    <w:next w:val="Normal"/>
    <w:link w:val="Heading1Char"/>
    <w:uiPriority w:val="9"/>
    <w:qFormat/>
    <w:rsid w:val="004F683D"/>
    <w:pPr>
      <w:pBdr>
        <w:top w:val="single" w:sz="24" w:space="0" w:color="40BAD2" w:themeColor="accent1"/>
        <w:left w:val="single" w:sz="24" w:space="0" w:color="40BAD2" w:themeColor="accent1"/>
        <w:bottom w:val="single" w:sz="24" w:space="0" w:color="40BAD2" w:themeColor="accent1"/>
        <w:right w:val="single" w:sz="24" w:space="0" w:color="40BAD2" w:themeColor="accent1"/>
      </w:pBdr>
      <w:shd w:val="clear" w:color="auto" w:fill="40BAD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83D"/>
    <w:pPr>
      <w:pBdr>
        <w:top w:val="single" w:sz="24" w:space="0" w:color="D8F1F6" w:themeColor="accent1" w:themeTint="33"/>
        <w:left w:val="single" w:sz="24" w:space="0" w:color="D8F1F6" w:themeColor="accent1" w:themeTint="33"/>
        <w:bottom w:val="single" w:sz="24" w:space="0" w:color="D8F1F6" w:themeColor="accent1" w:themeTint="33"/>
        <w:right w:val="single" w:sz="24" w:space="0" w:color="D8F1F6" w:themeColor="accent1" w:themeTint="33"/>
      </w:pBdr>
      <w:shd w:val="clear" w:color="auto" w:fill="D8F1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83D"/>
    <w:pPr>
      <w:pBdr>
        <w:top w:val="single" w:sz="6" w:space="2" w:color="40BAD2" w:themeColor="accent1"/>
      </w:pBdr>
      <w:spacing w:before="300" w:after="0"/>
      <w:outlineLvl w:val="2"/>
    </w:pPr>
    <w:rPr>
      <w:caps/>
      <w:color w:val="1A606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83D"/>
    <w:pPr>
      <w:pBdr>
        <w:top w:val="dotted" w:sz="6" w:space="2" w:color="40BAD2" w:themeColor="accent1"/>
      </w:pBdr>
      <w:spacing w:before="200" w:after="0"/>
      <w:outlineLvl w:val="3"/>
    </w:pPr>
    <w:rPr>
      <w:caps/>
      <w:color w:val="2790A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83D"/>
    <w:pPr>
      <w:pBdr>
        <w:bottom w:val="single" w:sz="6" w:space="1" w:color="40BAD2" w:themeColor="accent1"/>
      </w:pBdr>
      <w:spacing w:before="200" w:after="0"/>
      <w:outlineLvl w:val="4"/>
    </w:pPr>
    <w:rPr>
      <w:caps/>
      <w:color w:val="2790A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83D"/>
    <w:pPr>
      <w:pBdr>
        <w:bottom w:val="dotted" w:sz="6" w:space="1" w:color="40BAD2" w:themeColor="accent1"/>
      </w:pBdr>
      <w:spacing w:before="200" w:after="0"/>
      <w:outlineLvl w:val="5"/>
    </w:pPr>
    <w:rPr>
      <w:caps/>
      <w:color w:val="2790A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83D"/>
    <w:pPr>
      <w:spacing w:before="200" w:after="0"/>
      <w:outlineLvl w:val="6"/>
    </w:pPr>
    <w:rPr>
      <w:caps/>
      <w:color w:val="2790A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83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83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rsid w:val="00F0223C"/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4F683D"/>
    <w:rPr>
      <w:caps/>
      <w:color w:val="FFFFFF" w:themeColor="background1"/>
      <w:spacing w:val="15"/>
      <w:sz w:val="22"/>
      <w:szCs w:val="22"/>
      <w:shd w:val="clear" w:color="auto" w:fill="40BAD2" w:themeFill="accent1"/>
    </w:rPr>
  </w:style>
  <w:style w:type="paragraph" w:styleId="ListParagraph">
    <w:name w:val="List Paragraph"/>
    <w:basedOn w:val="BodyText"/>
    <w:uiPriority w:val="34"/>
    <w:qFormat/>
    <w:rsid w:val="00F0223C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F683D"/>
    <w:pPr>
      <w:spacing w:before="0" w:after="0"/>
    </w:pPr>
    <w:rPr>
      <w:rFonts w:asciiTheme="majorHAnsi" w:eastAsiaTheme="majorEastAsia" w:hAnsiTheme="majorHAnsi" w:cstheme="majorBidi"/>
      <w:caps/>
      <w:color w:val="40BAD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F683D"/>
    <w:rPr>
      <w:rFonts w:asciiTheme="majorHAnsi" w:eastAsiaTheme="majorEastAsia" w:hAnsiTheme="majorHAnsi" w:cstheme="majorBidi"/>
      <w:caps/>
      <w:color w:val="40BAD2" w:themeColor="accent1"/>
      <w:spacing w:val="10"/>
      <w:sz w:val="52"/>
      <w:szCs w:val="52"/>
    </w:rPr>
  </w:style>
  <w:style w:type="paragraph" w:customStyle="1" w:styleId="Information">
    <w:name w:val="Information"/>
    <w:basedOn w:val="BodyText"/>
    <w:uiPriority w:val="1"/>
    <w:rsid w:val="00AE68A8"/>
    <w:pPr>
      <w:kinsoku w:val="0"/>
      <w:overflowPunct w:val="0"/>
      <w:spacing w:before="4" w:after="0"/>
    </w:pPr>
    <w:rPr>
      <w:color w:val="EE7008" w:themeColor="accent4"/>
      <w:szCs w:val="17"/>
    </w:rPr>
  </w:style>
  <w:style w:type="paragraph" w:customStyle="1" w:styleId="Dates">
    <w:name w:val="Dates"/>
    <w:basedOn w:val="BodyText"/>
    <w:uiPriority w:val="1"/>
    <w:semiHidden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uiPriority w:val="22"/>
    <w:qFormat/>
    <w:rsid w:val="004F683D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qFormat/>
    <w:rsid w:val="004F683D"/>
    <w:pPr>
      <w:spacing w:after="0" w:line="240" w:lineRule="auto"/>
    </w:pPr>
  </w:style>
  <w:style w:type="paragraph" w:customStyle="1" w:styleId="Contact">
    <w:name w:val="Contact"/>
    <w:basedOn w:val="Normal"/>
    <w:link w:val="ContactChar"/>
    <w:uiPriority w:val="1"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paragraph" w:styleId="TOCHeading">
    <w:name w:val="TOC Heading"/>
    <w:basedOn w:val="Heading1"/>
    <w:next w:val="Normal"/>
    <w:uiPriority w:val="39"/>
    <w:unhideWhenUsed/>
    <w:qFormat/>
    <w:rsid w:val="004F683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2AD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B2ADD"/>
    <w:rPr>
      <w:color w:val="90BB23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83D"/>
    <w:rPr>
      <w:caps/>
      <w:spacing w:val="15"/>
      <w:shd w:val="clear" w:color="auto" w:fill="D8F1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83D"/>
    <w:rPr>
      <w:caps/>
      <w:color w:val="1A606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83D"/>
    <w:rPr>
      <w:caps/>
      <w:color w:val="2790A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83D"/>
    <w:rPr>
      <w:caps/>
      <w:color w:val="2790A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83D"/>
    <w:rPr>
      <w:caps/>
      <w:color w:val="2790A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83D"/>
    <w:rPr>
      <w:caps/>
      <w:color w:val="2790A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83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83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683D"/>
    <w:rPr>
      <w:b/>
      <w:bCs/>
      <w:color w:val="2790A5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83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F683D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4F683D"/>
    <w:rPr>
      <w:caps/>
      <w:color w:val="1A606E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F683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F683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83D"/>
    <w:pPr>
      <w:spacing w:before="240" w:after="240" w:line="240" w:lineRule="auto"/>
      <w:ind w:left="1080" w:right="1080"/>
      <w:jc w:val="center"/>
    </w:pPr>
    <w:rPr>
      <w:color w:val="40BAD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83D"/>
    <w:rPr>
      <w:color w:val="40BAD2" w:themeColor="accent1"/>
      <w:sz w:val="24"/>
      <w:szCs w:val="24"/>
    </w:rPr>
  </w:style>
  <w:style w:type="character" w:styleId="SubtleEmphasis">
    <w:name w:val="Subtle Emphasis"/>
    <w:uiPriority w:val="19"/>
    <w:qFormat/>
    <w:rsid w:val="004F683D"/>
    <w:rPr>
      <w:i/>
      <w:iCs/>
      <w:color w:val="1A606E" w:themeColor="accent1" w:themeShade="7F"/>
    </w:rPr>
  </w:style>
  <w:style w:type="character" w:styleId="IntenseEmphasis">
    <w:name w:val="Intense Emphasis"/>
    <w:uiPriority w:val="21"/>
    <w:qFormat/>
    <w:rsid w:val="004F683D"/>
    <w:rPr>
      <w:b/>
      <w:bCs/>
      <w:caps/>
      <w:color w:val="1A606E" w:themeColor="accent1" w:themeShade="7F"/>
      <w:spacing w:val="10"/>
    </w:rPr>
  </w:style>
  <w:style w:type="character" w:styleId="SubtleReference">
    <w:name w:val="Subtle Reference"/>
    <w:uiPriority w:val="31"/>
    <w:qFormat/>
    <w:rsid w:val="004F683D"/>
    <w:rPr>
      <w:b/>
      <w:bCs/>
      <w:color w:val="40BAD2" w:themeColor="accent1"/>
    </w:rPr>
  </w:style>
  <w:style w:type="character" w:styleId="IntenseReference">
    <w:name w:val="Intense Reference"/>
    <w:uiPriority w:val="32"/>
    <w:qFormat/>
    <w:rsid w:val="004F683D"/>
    <w:rPr>
      <w:b/>
      <w:bCs/>
      <w:i/>
      <w:iCs/>
      <w:caps/>
      <w:color w:val="40BAD2" w:themeColor="accent1"/>
    </w:rPr>
  </w:style>
  <w:style w:type="character" w:styleId="BookTitle">
    <w:name w:val="Book Title"/>
    <w:uiPriority w:val="33"/>
    <w:qFormat/>
    <w:rsid w:val="004F683D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ya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37B"/>
    <w:rsid w:val="006F6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1D057CB42941DA83816993CE2AAFD3">
    <w:name w:val="7D1D057CB42941DA83816993CE2AAFD3"/>
  </w:style>
  <w:style w:type="paragraph" w:customStyle="1" w:styleId="A99710E3470B45D0A0EE6AEBEA98EB9D">
    <w:name w:val="A99710E3470B45D0A0EE6AEBEA98EB9D"/>
  </w:style>
  <w:style w:type="paragraph" w:customStyle="1" w:styleId="2605EB5064E2475EB7048CCD0CEE61DE">
    <w:name w:val="2605EB5064E2475EB7048CCD0CEE61DE"/>
  </w:style>
  <w:style w:type="paragraph" w:customStyle="1" w:styleId="59D4C4A72F06472B8064953A6167C507">
    <w:name w:val="59D4C4A72F06472B8064953A6167C507"/>
  </w:style>
  <w:style w:type="paragraph" w:customStyle="1" w:styleId="2867DB05FE6142EB8E2D29D158292226">
    <w:name w:val="2867DB05FE6142EB8E2D29D158292226"/>
  </w:style>
  <w:style w:type="paragraph" w:customStyle="1" w:styleId="7A281B981CD8423DBA43DC6DF371D788">
    <w:name w:val="7A281B981CD8423DBA43DC6DF371D788"/>
  </w:style>
  <w:style w:type="paragraph" w:customStyle="1" w:styleId="46504F43915C43948348B76CD8395647">
    <w:name w:val="46504F43915C43948348B76CD8395647"/>
  </w:style>
  <w:style w:type="paragraph" w:customStyle="1" w:styleId="1948462B406C4CAB94C6A2416A1AB309">
    <w:name w:val="1948462B406C4CAB94C6A2416A1AB309"/>
  </w:style>
  <w:style w:type="paragraph" w:customStyle="1" w:styleId="6E9376C9BE304CEC9971BDF688E83175">
    <w:name w:val="6E9376C9BE304CEC9971BDF688E83175"/>
  </w:style>
  <w:style w:type="paragraph" w:customStyle="1" w:styleId="17799743AA1C4ED2925040E3A090D554">
    <w:name w:val="17799743AA1C4ED2925040E3A090D554"/>
  </w:style>
  <w:style w:type="paragraph" w:customStyle="1" w:styleId="9715788BBE32422D8B97D24F992645A6">
    <w:name w:val="9715788BBE32422D8B97D24F992645A6"/>
  </w:style>
  <w:style w:type="paragraph" w:customStyle="1" w:styleId="0BD66CE785D246579AFE027146539470">
    <w:name w:val="0BD66CE785D246579AFE027146539470"/>
  </w:style>
  <w:style w:type="paragraph" w:customStyle="1" w:styleId="376D509C180A43A9AE5B6181FDE052E1">
    <w:name w:val="376D509C180A43A9AE5B6181FDE052E1"/>
  </w:style>
  <w:style w:type="paragraph" w:customStyle="1" w:styleId="17D1AF22BC1F4F41976B5C62748695A4">
    <w:name w:val="17D1AF22BC1F4F41976B5C62748695A4"/>
  </w:style>
  <w:style w:type="paragraph" w:customStyle="1" w:styleId="5E99C35CEDD74CB8B15006ABC4D2924E">
    <w:name w:val="5E99C35CEDD74CB8B15006ABC4D2924E"/>
  </w:style>
  <w:style w:type="paragraph" w:customStyle="1" w:styleId="C38CBE664B484F7FBBEEF175D8AAC7CB">
    <w:name w:val="C38CBE664B484F7FBBEEF175D8AAC7CB"/>
  </w:style>
  <w:style w:type="paragraph" w:customStyle="1" w:styleId="EF932B0D174C45139C8F1ADE2C5EB9BC">
    <w:name w:val="EF932B0D174C45139C8F1ADE2C5EB9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Frame">
  <a:themeElements>
    <a:clrScheme name="Frame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Frame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Fram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FBEEA6-CFEE-4C31-8A6E-AF64DC8F4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5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2021-06-29T04:40:00Z</dcterms:created>
  <dcterms:modified xsi:type="dcterms:W3CDTF">2021-06-29T04:40:00Z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